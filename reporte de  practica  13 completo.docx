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15265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5265" w:rsidRDefault="00B1526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B15265" w:rsidRDefault="00994B33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15265" w:rsidRDefault="00B1526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B15265" w:rsidRDefault="00B1526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B15265" w:rsidRDefault="00994B33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B15265" w:rsidRDefault="00B15265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B15265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5265" w:rsidRDefault="00B1526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B15265" w:rsidRDefault="00994B3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B15265" w:rsidRDefault="00B1526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5265" w:rsidRDefault="00B1526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B15265" w:rsidRDefault="00994B3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B15265" w:rsidRDefault="00B15265">
      <w:pPr>
        <w:pStyle w:val="Standard"/>
      </w:pPr>
    </w:p>
    <w:p w:rsidR="00B15265" w:rsidRDefault="00994B33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B15265" w:rsidRDefault="00994B33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15265" w:rsidRDefault="00994B33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5353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15265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15265" w:rsidRDefault="00994B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  <w:p w:rsidR="002E1063" w:rsidRDefault="002E1063">
            <w:pPr>
              <w:pStyle w:val="TableContents"/>
              <w:ind w:left="629"/>
            </w:pPr>
            <w:r>
              <w:t>CLAUDIA  RODRIGUEZ  ESPINO</w:t>
            </w: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15265" w:rsidRDefault="00994B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  <w:p w:rsidR="002E1063" w:rsidRDefault="002E1063">
            <w:pPr>
              <w:pStyle w:val="TableContents"/>
              <w:ind w:left="629"/>
            </w:pPr>
            <w:r>
              <w:t>FUNDAMENTOS  DE  PROGRAMACION</w:t>
            </w: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15265" w:rsidRDefault="00994B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  <w:p w:rsidR="002E1063" w:rsidRDefault="002E1063">
            <w:pPr>
              <w:pStyle w:val="TableContents"/>
              <w:ind w:left="629"/>
            </w:pPr>
            <w:r>
              <w:t>03</w:t>
            </w: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15265" w:rsidRDefault="00994B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  <w:p w:rsidR="002E1063" w:rsidRDefault="002E1063">
            <w:pPr>
              <w:pStyle w:val="TableContents"/>
              <w:ind w:left="629"/>
            </w:pPr>
            <w:r>
              <w:t>PRACTICA  13</w:t>
            </w: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15265" w:rsidRDefault="00994B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  <w:p w:rsidR="002E1063" w:rsidRDefault="002E1063">
            <w:pPr>
              <w:pStyle w:val="TableContents"/>
              <w:ind w:left="629"/>
            </w:pPr>
            <w:r>
              <w:t>BENITEZ  HERNANDEZ LEONARDO  DAVID</w:t>
            </w: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15265" w:rsidRDefault="00994B3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  <w:p w:rsidR="002E1063" w:rsidRDefault="002E1063">
            <w:pPr>
              <w:pStyle w:val="TableContents"/>
              <w:ind w:left="629"/>
            </w:pPr>
            <w:r>
              <w:t>2018-2</w:t>
            </w: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15265" w:rsidRDefault="00994B33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15265" w:rsidRDefault="00994B33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</w:tc>
      </w:tr>
      <w:tr w:rsidR="00B15265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5265" w:rsidRDefault="00B15265">
            <w:pPr>
              <w:pStyle w:val="TableContents"/>
              <w:ind w:left="629"/>
            </w:pPr>
          </w:p>
        </w:tc>
      </w:tr>
    </w:tbl>
    <w:p w:rsidR="00B15265" w:rsidRDefault="00B15265">
      <w:pPr>
        <w:pStyle w:val="Standard"/>
      </w:pPr>
    </w:p>
    <w:p w:rsidR="00B15265" w:rsidRDefault="00B15265">
      <w:pPr>
        <w:pStyle w:val="Standard"/>
      </w:pPr>
    </w:p>
    <w:p w:rsidR="00B15265" w:rsidRDefault="00994B33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2E1063" w:rsidRPr="002E1063" w:rsidRDefault="002E1063" w:rsidP="002E1063">
      <w:pPr>
        <w:pStyle w:val="Standard"/>
        <w:jc w:val="center"/>
        <w:rPr>
          <w:sz w:val="28"/>
          <w:szCs w:val="28"/>
          <w:lang w:val="es-MX"/>
        </w:rPr>
      </w:pPr>
      <w:r w:rsidRPr="002E1063">
        <w:rPr>
          <w:sz w:val="28"/>
          <w:szCs w:val="28"/>
          <w:lang w:val="es-MX"/>
        </w:rPr>
        <w:lastRenderedPageBreak/>
        <w:t>Guía práctica de estudio 13: Lectura y</w:t>
      </w:r>
    </w:p>
    <w:p w:rsidR="002E1063" w:rsidRPr="002E1063" w:rsidRDefault="002E1063" w:rsidP="002E1063">
      <w:pPr>
        <w:pStyle w:val="Standard"/>
        <w:jc w:val="center"/>
        <w:rPr>
          <w:sz w:val="28"/>
          <w:szCs w:val="28"/>
          <w:lang w:val="es-MX"/>
        </w:rPr>
      </w:pPr>
      <w:r w:rsidRPr="002E1063">
        <w:rPr>
          <w:sz w:val="28"/>
          <w:szCs w:val="28"/>
          <w:lang w:val="es-MX"/>
        </w:rPr>
        <w:t>escritura de datos</w:t>
      </w:r>
    </w:p>
    <w:p w:rsidR="002E1063" w:rsidRDefault="002E1063" w:rsidP="002E1063">
      <w:pPr>
        <w:pStyle w:val="Standard"/>
        <w:rPr>
          <w:lang w:val="es-MX"/>
        </w:rPr>
      </w:pPr>
    </w:p>
    <w:p w:rsidR="002E1063" w:rsidRPr="002E1063" w:rsidRDefault="002E1063" w:rsidP="002E1063">
      <w:pPr>
        <w:pStyle w:val="Standard"/>
        <w:rPr>
          <w:lang w:val="es-MX"/>
        </w:rPr>
      </w:pPr>
      <w:r w:rsidRPr="002E1063">
        <w:rPr>
          <w:lang w:val="es-MX"/>
        </w:rPr>
        <w:t>Objetivo:</w:t>
      </w:r>
    </w:p>
    <w:p w:rsidR="002E1063" w:rsidRPr="002E1063" w:rsidRDefault="002E1063" w:rsidP="002E1063">
      <w:pPr>
        <w:pStyle w:val="Standard"/>
        <w:rPr>
          <w:lang w:val="es-MX"/>
        </w:rPr>
      </w:pPr>
      <w:r w:rsidRPr="002E1063">
        <w:rPr>
          <w:lang w:val="es-MX"/>
        </w:rPr>
        <w:t>Elaborar programas en lenguaje C que requieran el uso de archivos de texto plano en la</w:t>
      </w:r>
    </w:p>
    <w:p w:rsidR="002E1063" w:rsidRPr="002E1063" w:rsidRDefault="002E1063" w:rsidP="002E1063">
      <w:pPr>
        <w:pStyle w:val="Standard"/>
        <w:rPr>
          <w:lang w:val="es-MX"/>
        </w:rPr>
      </w:pPr>
      <w:r w:rsidRPr="002E1063">
        <w:rPr>
          <w:lang w:val="es-MX"/>
        </w:rPr>
        <w:t>resolución de problemas, entendiendo a los archivos como un elemento de</w:t>
      </w:r>
    </w:p>
    <w:p w:rsidR="002E1063" w:rsidRPr="002E1063" w:rsidRDefault="002E1063" w:rsidP="002E1063">
      <w:pPr>
        <w:pStyle w:val="Standard"/>
        <w:rPr>
          <w:lang w:val="es-MX"/>
        </w:rPr>
      </w:pPr>
      <w:r w:rsidRPr="002E1063">
        <w:rPr>
          <w:lang w:val="es-MX"/>
        </w:rPr>
        <w:t>almacenamiento secundario.</w:t>
      </w:r>
    </w:p>
    <w:p w:rsidR="002E1063" w:rsidRDefault="002E1063" w:rsidP="002E1063">
      <w:pPr>
        <w:pStyle w:val="Standard"/>
        <w:rPr>
          <w:lang w:val="es-MX"/>
        </w:rPr>
      </w:pPr>
    </w:p>
    <w:p w:rsidR="002E1063" w:rsidRPr="002E1063" w:rsidRDefault="002E1063" w:rsidP="002E1063">
      <w:pPr>
        <w:pStyle w:val="Standard"/>
        <w:rPr>
          <w:lang w:val="es-MX"/>
        </w:rPr>
      </w:pPr>
      <w:r w:rsidRPr="002E1063">
        <w:rPr>
          <w:lang w:val="es-MX"/>
        </w:rPr>
        <w:t>Actividades:</w:t>
      </w:r>
    </w:p>
    <w:p w:rsidR="002E1063" w:rsidRPr="002E1063" w:rsidRDefault="002E1063" w:rsidP="002E1063">
      <w:pPr>
        <w:pStyle w:val="Standard"/>
        <w:rPr>
          <w:lang w:val="es-MX"/>
        </w:rPr>
      </w:pPr>
      <w:r>
        <w:rPr>
          <w:lang w:val="es-MX"/>
        </w:rPr>
        <w:t>-</w:t>
      </w:r>
      <w:r w:rsidRPr="002E1063">
        <w:rPr>
          <w:lang w:val="es-MX"/>
        </w:rPr>
        <w:t>A través de programas en C, emplear las funciones para crear, leer, escribir y</w:t>
      </w:r>
    </w:p>
    <w:p w:rsidR="002E1063" w:rsidRPr="002E1063" w:rsidRDefault="002E1063" w:rsidP="002E1063">
      <w:pPr>
        <w:pStyle w:val="Standard"/>
        <w:rPr>
          <w:lang w:val="es-MX"/>
        </w:rPr>
      </w:pPr>
      <w:r w:rsidRPr="002E1063">
        <w:rPr>
          <w:lang w:val="es-MX"/>
        </w:rPr>
        <w:t>sobrescribir archivos de texto plano.</w:t>
      </w:r>
    </w:p>
    <w:p w:rsidR="002E1063" w:rsidRDefault="002E1063" w:rsidP="002E1063">
      <w:pPr>
        <w:pStyle w:val="Standard"/>
        <w:rPr>
          <w:lang w:val="es-MX"/>
        </w:rPr>
      </w:pPr>
      <w:r w:rsidRPr="002E1063">
        <w:rPr>
          <w:lang w:val="es-MX"/>
        </w:rPr>
        <w:t>-</w:t>
      </w:r>
      <w:r w:rsidRPr="002E1063">
        <w:rPr>
          <w:lang w:val="es-MX"/>
        </w:rPr>
        <w:t xml:space="preserve"> Manipular archivos empleando los diferentes tipos de acceso a ellos.</w:t>
      </w:r>
    </w:p>
    <w:p w:rsidR="00596809" w:rsidRDefault="00596809" w:rsidP="002E1063">
      <w:pPr>
        <w:pStyle w:val="Standard"/>
        <w:rPr>
          <w:lang w:val="es-MX"/>
        </w:rPr>
      </w:pPr>
    </w:p>
    <w:p w:rsidR="00596809" w:rsidRDefault="00596809" w:rsidP="002E1063">
      <w:pPr>
        <w:pStyle w:val="Standard"/>
        <w:rPr>
          <w:lang w:val="es-MX"/>
        </w:rPr>
      </w:pPr>
    </w:p>
    <w:p w:rsidR="00596809" w:rsidRDefault="00596809" w:rsidP="002E1063">
      <w:pPr>
        <w:pStyle w:val="Standard"/>
        <w:rPr>
          <w:lang w:val="es-MX"/>
        </w:rPr>
      </w:pPr>
      <w:r>
        <w:rPr>
          <w:lang w:val="es-MX"/>
        </w:rPr>
        <w:t>CODIGO  PARA  ABRIR/CERRAR  ARCHIVOS</w:t>
      </w:r>
    </w:p>
    <w:p w:rsidR="002E1063" w:rsidRDefault="002E1063" w:rsidP="002E1063">
      <w:pPr>
        <w:pStyle w:val="Standard"/>
        <w:rPr>
          <w:lang w:val="es-MX"/>
        </w:rPr>
      </w:pPr>
    </w:p>
    <w:p w:rsidR="00596809" w:rsidRPr="00596809" w:rsidRDefault="00596809" w:rsidP="002E1063">
      <w:pPr>
        <w:pStyle w:val="Standard"/>
        <w:rPr>
          <w:noProof/>
          <w:lang w:val="es-MX"/>
        </w:rPr>
      </w:pPr>
    </w:p>
    <w:p w:rsidR="00596809" w:rsidRPr="00596809" w:rsidRDefault="00596809" w:rsidP="002E1063">
      <w:pPr>
        <w:pStyle w:val="Standard"/>
        <w:rPr>
          <w:noProof/>
          <w:lang w:val="es-MX"/>
        </w:rPr>
      </w:pPr>
    </w:p>
    <w:p w:rsidR="002E1063" w:rsidRDefault="00596809" w:rsidP="002E1063">
      <w:pPr>
        <w:pStyle w:val="Standard"/>
        <w:rPr>
          <w:lang w:val="es-MX"/>
        </w:rPr>
      </w:pPr>
      <w:r>
        <w:rPr>
          <w:noProof/>
        </w:rPr>
        <w:drawing>
          <wp:inline distT="0" distB="0" distL="0" distR="0" wp14:anchorId="71B21316" wp14:editId="79D3E990">
            <wp:extent cx="5668132" cy="2481671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90" t="17887" r="6510" b="15458"/>
                    <a:stretch/>
                  </pic:blipFill>
                  <pic:spPr bwMode="auto">
                    <a:xfrm>
                      <a:off x="0" y="0"/>
                      <a:ext cx="5669848" cy="248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809" w:rsidRDefault="00596809" w:rsidP="002E1063">
      <w:pPr>
        <w:pStyle w:val="Standard"/>
        <w:rPr>
          <w:lang w:val="es-MX"/>
        </w:rPr>
      </w:pPr>
      <w:r>
        <w:rPr>
          <w:lang w:val="es-MX"/>
        </w:rPr>
        <w:t>CODIGO  FGTS</w:t>
      </w:r>
    </w:p>
    <w:p w:rsidR="00596809" w:rsidRDefault="00596809" w:rsidP="002E1063">
      <w:pPr>
        <w:pStyle w:val="Standard"/>
      </w:pPr>
    </w:p>
    <w:p w:rsidR="00596809" w:rsidRDefault="00596809" w:rsidP="002E1063">
      <w:pPr>
        <w:pStyle w:val="Standard"/>
        <w:rPr>
          <w:lang w:val="es-MX"/>
        </w:rPr>
      </w:pPr>
    </w:p>
    <w:p w:rsidR="00596809" w:rsidRDefault="00596809">
      <w:pPr>
        <w:suppressAutoHyphens w:val="0"/>
        <w:rPr>
          <w:lang w:val="es-MX"/>
        </w:rPr>
      </w:pPr>
      <w:r w:rsidRPr="00596809">
        <w:drawing>
          <wp:anchor distT="0" distB="0" distL="114300" distR="114300" simplePos="0" relativeHeight="251659264" behindDoc="0" locked="0" layoutInCell="1" allowOverlap="1" wp14:anchorId="5D4F0004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974590" cy="21151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4" t="27715" r="16578" b="15469"/>
                    <a:stretch/>
                  </pic:blipFill>
                  <pic:spPr bwMode="auto">
                    <a:xfrm>
                      <a:off x="0" y="0"/>
                      <a:ext cx="4974590" cy="21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br w:type="page"/>
      </w:r>
    </w:p>
    <w:p w:rsidR="00596809" w:rsidRDefault="00596809" w:rsidP="002E1063">
      <w:pPr>
        <w:pStyle w:val="Standard"/>
        <w:rPr>
          <w:lang w:val="es-MX"/>
        </w:rPr>
      </w:pPr>
      <w:r>
        <w:rPr>
          <w:lang w:val="es-MX"/>
        </w:rPr>
        <w:lastRenderedPageBreak/>
        <w:t>CODIGO   FPUTS</w:t>
      </w:r>
    </w:p>
    <w:p w:rsidR="00596809" w:rsidRDefault="00596809" w:rsidP="002E1063">
      <w:pPr>
        <w:pStyle w:val="Standard"/>
        <w:rPr>
          <w:lang w:val="es-MX"/>
        </w:rPr>
      </w:pPr>
    </w:p>
    <w:p w:rsidR="00596809" w:rsidRDefault="00596809" w:rsidP="002E1063">
      <w:pPr>
        <w:pStyle w:val="Standard"/>
        <w:rPr>
          <w:lang w:val="es-MX"/>
        </w:rPr>
      </w:pPr>
      <w:r w:rsidRPr="00596809">
        <w:drawing>
          <wp:anchor distT="0" distB="0" distL="114300" distR="114300" simplePos="0" relativeHeight="251660288" behindDoc="0" locked="0" layoutInCell="1" allowOverlap="1" wp14:anchorId="7D109D2A">
            <wp:simplePos x="0" y="0"/>
            <wp:positionH relativeFrom="column">
              <wp:posOffset>-4098</wp:posOffset>
            </wp:positionH>
            <wp:positionV relativeFrom="paragraph">
              <wp:posOffset>-3834</wp:posOffset>
            </wp:positionV>
            <wp:extent cx="5106609" cy="1758587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9" t="31922" r="13414" b="20846"/>
                    <a:stretch/>
                  </pic:blipFill>
                  <pic:spPr bwMode="auto">
                    <a:xfrm>
                      <a:off x="0" y="0"/>
                      <a:ext cx="5106609" cy="175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Pr="00596809" w:rsidRDefault="00596809" w:rsidP="00596809">
      <w:pPr>
        <w:rPr>
          <w:lang w:val="es-MX"/>
        </w:rPr>
      </w:pPr>
    </w:p>
    <w:p w:rsidR="00596809" w:rsidRDefault="00596809" w:rsidP="00596809">
      <w:pPr>
        <w:rPr>
          <w:lang w:val="es-MX"/>
        </w:rPr>
      </w:pPr>
    </w:p>
    <w:p w:rsidR="00596809" w:rsidRDefault="00596809" w:rsidP="00596809">
      <w:pPr>
        <w:rPr>
          <w:lang w:val="es-MX"/>
        </w:rPr>
      </w:pPr>
    </w:p>
    <w:p w:rsidR="00596809" w:rsidRDefault="00596809" w:rsidP="00596809">
      <w:pPr>
        <w:tabs>
          <w:tab w:val="left" w:pos="8395"/>
        </w:tabs>
        <w:rPr>
          <w:lang w:val="es-MX"/>
        </w:rPr>
      </w:pPr>
      <w:r>
        <w:rPr>
          <w:lang w:val="es-MX"/>
        </w:rPr>
        <w:tab/>
      </w: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  <w:r>
        <w:rPr>
          <w:lang w:val="es-MX"/>
        </w:rPr>
        <w:t xml:space="preserve">CODIGO  </w:t>
      </w:r>
      <w:proofErr w:type="spellStart"/>
      <w:r>
        <w:rPr>
          <w:lang w:val="es-MX"/>
        </w:rPr>
        <w:t>fscanf</w:t>
      </w:r>
      <w:proofErr w:type="spellEnd"/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  <w:r w:rsidRPr="006556D6">
        <w:drawing>
          <wp:inline distT="0" distB="0" distL="0" distR="0" wp14:anchorId="171ECD13" wp14:editId="6EDD5A79">
            <wp:extent cx="5261209" cy="2165383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24" t="18955" r="13537" b="22897"/>
                    <a:stretch/>
                  </pic:blipFill>
                  <pic:spPr bwMode="auto">
                    <a:xfrm>
                      <a:off x="0" y="0"/>
                      <a:ext cx="5261761" cy="216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596809" w:rsidRDefault="00596809" w:rsidP="00596809">
      <w:pPr>
        <w:tabs>
          <w:tab w:val="left" w:pos="8395"/>
        </w:tabs>
        <w:rPr>
          <w:lang w:val="es-MX"/>
        </w:rPr>
      </w:pPr>
      <w:r>
        <w:rPr>
          <w:lang w:val="es-MX"/>
        </w:rPr>
        <w:lastRenderedPageBreak/>
        <w:t xml:space="preserve">CODIGO   </w:t>
      </w:r>
      <w:proofErr w:type="spellStart"/>
      <w:r w:rsidR="006556D6">
        <w:rPr>
          <w:lang w:val="es-MX"/>
        </w:rPr>
        <w:t>fprintf</w:t>
      </w:r>
      <w:proofErr w:type="spellEnd"/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</w:pPr>
    </w:p>
    <w:p w:rsidR="00596809" w:rsidRDefault="006556D6" w:rsidP="00596809">
      <w:pPr>
        <w:tabs>
          <w:tab w:val="left" w:pos="8395"/>
        </w:tabs>
        <w:rPr>
          <w:lang w:val="es-MX"/>
        </w:rPr>
      </w:pPr>
      <w:r w:rsidRPr="006556D6">
        <w:drawing>
          <wp:anchor distT="0" distB="0" distL="114300" distR="114300" simplePos="0" relativeHeight="251661312" behindDoc="0" locked="0" layoutInCell="1" allowOverlap="1" wp14:anchorId="57EDB291">
            <wp:simplePos x="0" y="0"/>
            <wp:positionH relativeFrom="column">
              <wp:posOffset>-4098</wp:posOffset>
            </wp:positionH>
            <wp:positionV relativeFrom="paragraph">
              <wp:posOffset>-3978</wp:posOffset>
            </wp:positionV>
            <wp:extent cx="5761846" cy="2492713"/>
            <wp:effectExtent l="0" t="0" r="0" b="317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" t="20617" r="8053" b="12445"/>
                    <a:stretch/>
                  </pic:blipFill>
                  <pic:spPr bwMode="auto">
                    <a:xfrm>
                      <a:off x="0" y="0"/>
                      <a:ext cx="5761846" cy="249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809" w:rsidRDefault="00596809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</w:p>
    <w:p w:rsidR="006556D6" w:rsidRDefault="006556D6" w:rsidP="00596809">
      <w:pPr>
        <w:tabs>
          <w:tab w:val="left" w:pos="8395"/>
        </w:tabs>
        <w:rPr>
          <w:lang w:val="es-MX"/>
        </w:rPr>
      </w:pPr>
      <w:r>
        <w:rPr>
          <w:lang w:val="es-MX"/>
        </w:rPr>
        <w:t xml:space="preserve">CODIGO    </w:t>
      </w:r>
      <w:proofErr w:type="spellStart"/>
      <w:r w:rsidR="00C64918">
        <w:rPr>
          <w:lang w:val="es-MX"/>
        </w:rPr>
        <w:t>fread</w:t>
      </w:r>
      <w:proofErr w:type="spellEnd"/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  <w:r w:rsidRPr="00C64918">
        <w:drawing>
          <wp:anchor distT="0" distB="0" distL="114300" distR="114300" simplePos="0" relativeHeight="251662336" behindDoc="0" locked="0" layoutInCell="1" allowOverlap="1" wp14:anchorId="384629CF">
            <wp:simplePos x="0" y="0"/>
            <wp:positionH relativeFrom="column">
              <wp:posOffset>429260</wp:posOffset>
            </wp:positionH>
            <wp:positionV relativeFrom="paragraph">
              <wp:posOffset>83820</wp:posOffset>
            </wp:positionV>
            <wp:extent cx="5180965" cy="3056890"/>
            <wp:effectExtent l="0" t="0" r="63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2" t="11656" r="9479" b="6233"/>
                    <a:stretch/>
                  </pic:blipFill>
                  <pic:spPr bwMode="auto">
                    <a:xfrm>
                      <a:off x="0" y="0"/>
                      <a:ext cx="5180965" cy="305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Default="00C64918" w:rsidP="00596809">
      <w:pPr>
        <w:tabs>
          <w:tab w:val="left" w:pos="8395"/>
        </w:tabs>
      </w:pPr>
    </w:p>
    <w:p w:rsidR="00C64918" w:rsidRDefault="00C64918" w:rsidP="00596809">
      <w:pPr>
        <w:tabs>
          <w:tab w:val="left" w:pos="8395"/>
        </w:tabs>
        <w:rPr>
          <w:lang w:val="es-MX"/>
        </w:rPr>
      </w:pPr>
      <w:r>
        <w:rPr>
          <w:lang w:val="es-MX"/>
        </w:rPr>
        <w:t>CONCLUSIONES:</w:t>
      </w:r>
    </w:p>
    <w:p w:rsidR="00C64918" w:rsidRDefault="00C64918" w:rsidP="00596809">
      <w:pPr>
        <w:tabs>
          <w:tab w:val="left" w:pos="8395"/>
        </w:tabs>
        <w:rPr>
          <w:lang w:val="es-MX"/>
        </w:rPr>
      </w:pPr>
      <w:bookmarkStart w:id="0" w:name="_GoBack"/>
      <w:bookmarkEnd w:id="0"/>
      <w:r>
        <w:rPr>
          <w:lang w:val="es-MX"/>
        </w:rPr>
        <w:t xml:space="preserve"> </w:t>
      </w:r>
    </w:p>
    <w:p w:rsidR="00C64918" w:rsidRDefault="00C64918" w:rsidP="00596809">
      <w:pPr>
        <w:tabs>
          <w:tab w:val="left" w:pos="8395"/>
        </w:tabs>
        <w:rPr>
          <w:lang w:val="es-MX"/>
        </w:rPr>
      </w:pPr>
    </w:p>
    <w:p w:rsidR="00C64918" w:rsidRPr="00596809" w:rsidRDefault="00C64918" w:rsidP="00596809">
      <w:pPr>
        <w:tabs>
          <w:tab w:val="left" w:pos="8395"/>
        </w:tabs>
        <w:rPr>
          <w:lang w:val="es-MX"/>
        </w:rPr>
      </w:pPr>
      <w:r>
        <w:rPr>
          <w:lang w:val="es-MX"/>
        </w:rPr>
        <w:t xml:space="preserve">En  esta  practica  aprendimos  la  utilidad  de  los  comandos  mas  importantes  para  acceder  a  algunos  archivos  desde  Dev C,  esto  es  muy  útil para  correr  ejecutables  y  se  utiliza  su  código  en  la  función  </w:t>
      </w:r>
      <w:proofErr w:type="spellStart"/>
      <w:r>
        <w:rPr>
          <w:lang w:val="es-MX"/>
        </w:rPr>
        <w:t>main</w:t>
      </w:r>
      <w:proofErr w:type="spellEnd"/>
      <w:r>
        <w:rPr>
          <w:lang w:val="es-MX"/>
        </w:rPr>
        <w:t>.</w:t>
      </w:r>
    </w:p>
    <w:sectPr w:rsidR="00C64918" w:rsidRPr="00596809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4B33" w:rsidRDefault="00994B33">
      <w:r>
        <w:separator/>
      </w:r>
    </w:p>
  </w:endnote>
  <w:endnote w:type="continuationSeparator" w:id="0">
    <w:p w:rsidR="00994B33" w:rsidRDefault="00994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4B33" w:rsidRDefault="00994B33">
      <w:r>
        <w:rPr>
          <w:color w:val="000000"/>
        </w:rPr>
        <w:separator/>
      </w:r>
    </w:p>
  </w:footnote>
  <w:footnote w:type="continuationSeparator" w:id="0">
    <w:p w:rsidR="00994B33" w:rsidRDefault="00994B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15265"/>
    <w:rsid w:val="002E1063"/>
    <w:rsid w:val="00596809"/>
    <w:rsid w:val="006556D6"/>
    <w:rsid w:val="00994B33"/>
    <w:rsid w:val="00B15265"/>
    <w:rsid w:val="00C6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FE0A6"/>
  <w15:docId w15:val="{56259D7B-D834-403D-8501-790F6687E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31E6E-0AFA-4A6D-917B-2F7F1379D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leonardo  david</cp:lastModifiedBy>
  <cp:revision>2</cp:revision>
  <dcterms:created xsi:type="dcterms:W3CDTF">2018-05-31T01:36:00Z</dcterms:created>
  <dcterms:modified xsi:type="dcterms:W3CDTF">2018-05-31T01:36:00Z</dcterms:modified>
</cp:coreProperties>
</file>